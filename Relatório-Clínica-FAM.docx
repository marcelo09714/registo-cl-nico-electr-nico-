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bookmarkStart w:id="0" w:name="_Hlk482039392"/>
        <w:bookmarkEnd w:id="0"/>
        <w:p w:rsidR="00E46C9D" w:rsidRPr="00E46C9D" w:rsidRDefault="00D337A3" w:rsidP="00E46C9D">
          <w:pPr>
            <w:rPr>
              <w:sz w:val="56"/>
            </w:rPr>
          </w:pPr>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337A3" w:rsidRDefault="00A24623"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E86F40">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E86F40" w:rsidRPr="00D337A3" w:rsidRDefault="004874F3"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E86F40">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6F40" w:rsidRPr="00127573" w:rsidRDefault="00E86F40" w:rsidP="007E25C1">
                                <w:pPr>
                                  <w:jc w:val="right"/>
                                  <w:rPr>
                                    <w:rFonts w:ascii="Times New Roman" w:hAnsi="Times New Roman" w:cs="Times New Roman"/>
                                    <w:sz w:val="24"/>
                                  </w:rPr>
                                </w:pPr>
                                <w:r w:rsidRPr="00127573">
                                  <w:rPr>
                                    <w:rFonts w:ascii="Times New Roman" w:hAnsi="Times New Roman" w:cs="Times New Roman"/>
                                    <w:sz w:val="24"/>
                                  </w:rPr>
                                  <w:t>Realizado por:</w:t>
                                </w:r>
                              </w:p>
                              <w:p w:rsidR="00E86F40" w:rsidRPr="00127573"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E86F40"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E86F40" w:rsidRPr="009B5836" w:rsidRDefault="00E86F40"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E86F40" w:rsidRDefault="00E86F40"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E86F40" w:rsidRPr="00127573" w:rsidRDefault="00E86F40" w:rsidP="007E25C1">
                          <w:pPr>
                            <w:jc w:val="right"/>
                            <w:rPr>
                              <w:rFonts w:ascii="Times New Roman" w:hAnsi="Times New Roman" w:cs="Times New Roman"/>
                              <w:sz w:val="24"/>
                            </w:rPr>
                          </w:pPr>
                          <w:r w:rsidRPr="00127573">
                            <w:rPr>
                              <w:rFonts w:ascii="Times New Roman" w:hAnsi="Times New Roman" w:cs="Times New Roman"/>
                              <w:sz w:val="24"/>
                            </w:rPr>
                            <w:t>Realizado por:</w:t>
                          </w:r>
                        </w:p>
                        <w:p w:rsidR="00E86F40" w:rsidRPr="00127573"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E86F40"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E86F40" w:rsidRPr="009B5836" w:rsidRDefault="00E86F40"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E86F40" w:rsidRDefault="00E86F40"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E86F40"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E86F40"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B6C39" w:rsidRDefault="00E86F40"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E86F40" w:rsidRPr="00DB6C39" w:rsidRDefault="00E86F40"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E86F40" w:rsidRPr="00DB6C39" w:rsidRDefault="00E86F40"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E86F40" w:rsidRPr="00DB6C39" w:rsidRDefault="00E86F40"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Default="00E86F40" w:rsidP="00DB6C39">
                                <w:pPr>
                                  <w:pStyle w:val="Default"/>
                                </w:pPr>
                              </w:p>
                              <w:p w:rsidR="00E86F40" w:rsidRDefault="00E86F40"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E86F40" w:rsidRDefault="00E86F40" w:rsidP="00DB6C39">
                          <w:pPr>
                            <w:pStyle w:val="Default"/>
                          </w:pPr>
                        </w:p>
                        <w:p w:rsidR="00E86F40" w:rsidRDefault="00E86F40"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766DA0" w:rsidRDefault="00A56D8D">
              <w:pPr>
                <w:pStyle w:val="ndice1"/>
                <w:tabs>
                  <w:tab w:val="right" w:leader="dot" w:pos="8495"/>
                </w:tabs>
                <w:rPr>
                  <w:noProof/>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6069028" w:history="1">
                <w:r w:rsidR="00766DA0" w:rsidRPr="003E0BEF">
                  <w:rPr>
                    <w:rStyle w:val="Hiperligao"/>
                    <w:noProof/>
                  </w:rPr>
                  <w:t>Introdução</w:t>
                </w:r>
                <w:r w:rsidR="00766DA0">
                  <w:rPr>
                    <w:noProof/>
                    <w:webHidden/>
                  </w:rPr>
                  <w:tab/>
                </w:r>
                <w:r w:rsidR="00766DA0">
                  <w:rPr>
                    <w:noProof/>
                    <w:webHidden/>
                  </w:rPr>
                  <w:fldChar w:fldCharType="begin"/>
                </w:r>
                <w:r w:rsidR="00766DA0">
                  <w:rPr>
                    <w:noProof/>
                    <w:webHidden/>
                  </w:rPr>
                  <w:instrText xml:space="preserve"> PAGEREF _Toc516069028 \h </w:instrText>
                </w:r>
                <w:r w:rsidR="00766DA0">
                  <w:rPr>
                    <w:noProof/>
                    <w:webHidden/>
                  </w:rPr>
                </w:r>
                <w:r w:rsidR="00766DA0">
                  <w:rPr>
                    <w:noProof/>
                    <w:webHidden/>
                  </w:rPr>
                  <w:fldChar w:fldCharType="separate"/>
                </w:r>
                <w:r w:rsidR="00766DA0">
                  <w:rPr>
                    <w:noProof/>
                    <w:webHidden/>
                  </w:rPr>
                  <w:t>3</w:t>
                </w:r>
                <w:r w:rsidR="00766DA0">
                  <w:rPr>
                    <w:noProof/>
                    <w:webHidden/>
                  </w:rPr>
                  <w:fldChar w:fldCharType="end"/>
                </w:r>
              </w:hyperlink>
            </w:p>
            <w:p w:rsidR="00766DA0" w:rsidRDefault="00A24623">
              <w:pPr>
                <w:pStyle w:val="ndice1"/>
                <w:tabs>
                  <w:tab w:val="right" w:leader="dot" w:pos="8495"/>
                </w:tabs>
                <w:rPr>
                  <w:noProof/>
                </w:rPr>
              </w:pPr>
              <w:hyperlink w:anchor="_Toc516069029" w:history="1">
                <w:r w:rsidR="00766DA0" w:rsidRPr="003E0BEF">
                  <w:rPr>
                    <w:rStyle w:val="Hiperligao"/>
                    <w:noProof/>
                  </w:rPr>
                  <w:t>Clínica fam</w:t>
                </w:r>
                <w:r w:rsidR="00766DA0">
                  <w:rPr>
                    <w:noProof/>
                    <w:webHidden/>
                  </w:rPr>
                  <w:tab/>
                </w:r>
                <w:r w:rsidR="00766DA0">
                  <w:rPr>
                    <w:noProof/>
                    <w:webHidden/>
                  </w:rPr>
                  <w:fldChar w:fldCharType="begin"/>
                </w:r>
                <w:r w:rsidR="00766DA0">
                  <w:rPr>
                    <w:noProof/>
                    <w:webHidden/>
                  </w:rPr>
                  <w:instrText xml:space="preserve"> PAGEREF _Toc516069029 \h </w:instrText>
                </w:r>
                <w:r w:rsidR="00766DA0">
                  <w:rPr>
                    <w:noProof/>
                    <w:webHidden/>
                  </w:rPr>
                </w:r>
                <w:r w:rsidR="00766DA0">
                  <w:rPr>
                    <w:noProof/>
                    <w:webHidden/>
                  </w:rPr>
                  <w:fldChar w:fldCharType="separate"/>
                </w:r>
                <w:r w:rsidR="00766DA0">
                  <w:rPr>
                    <w:noProof/>
                    <w:webHidden/>
                  </w:rPr>
                  <w:t>4</w:t>
                </w:r>
                <w:r w:rsidR="00766DA0">
                  <w:rPr>
                    <w:noProof/>
                    <w:webHidden/>
                  </w:rPr>
                  <w:fldChar w:fldCharType="end"/>
                </w:r>
              </w:hyperlink>
            </w:p>
            <w:p w:rsidR="00766DA0" w:rsidRDefault="00A24623">
              <w:pPr>
                <w:pStyle w:val="ndice1"/>
                <w:tabs>
                  <w:tab w:val="right" w:leader="dot" w:pos="8495"/>
                </w:tabs>
                <w:rPr>
                  <w:noProof/>
                </w:rPr>
              </w:pPr>
              <w:hyperlink w:anchor="_Toc516069030" w:history="1">
                <w:r w:rsidR="00766DA0" w:rsidRPr="003E0BEF">
                  <w:rPr>
                    <w:rStyle w:val="Hiperligao"/>
                    <w:noProof/>
                  </w:rPr>
                  <w:t>Descrição e objetivos do sistema</w:t>
                </w:r>
                <w:r w:rsidR="00766DA0">
                  <w:rPr>
                    <w:noProof/>
                    <w:webHidden/>
                  </w:rPr>
                  <w:tab/>
                </w:r>
                <w:r w:rsidR="00766DA0">
                  <w:rPr>
                    <w:noProof/>
                    <w:webHidden/>
                  </w:rPr>
                  <w:fldChar w:fldCharType="begin"/>
                </w:r>
                <w:r w:rsidR="00766DA0">
                  <w:rPr>
                    <w:noProof/>
                    <w:webHidden/>
                  </w:rPr>
                  <w:instrText xml:space="preserve"> PAGEREF _Toc516069030 \h </w:instrText>
                </w:r>
                <w:r w:rsidR="00766DA0">
                  <w:rPr>
                    <w:noProof/>
                    <w:webHidden/>
                  </w:rPr>
                </w:r>
                <w:r w:rsidR="00766DA0">
                  <w:rPr>
                    <w:noProof/>
                    <w:webHidden/>
                  </w:rPr>
                  <w:fldChar w:fldCharType="separate"/>
                </w:r>
                <w:r w:rsidR="00766DA0">
                  <w:rPr>
                    <w:noProof/>
                    <w:webHidden/>
                  </w:rPr>
                  <w:t>8</w:t>
                </w:r>
                <w:r w:rsidR="00766DA0">
                  <w:rPr>
                    <w:noProof/>
                    <w:webHidden/>
                  </w:rPr>
                  <w:fldChar w:fldCharType="end"/>
                </w:r>
              </w:hyperlink>
            </w:p>
            <w:p w:rsidR="00766DA0" w:rsidRDefault="00A24623">
              <w:pPr>
                <w:pStyle w:val="ndice1"/>
                <w:tabs>
                  <w:tab w:val="right" w:leader="dot" w:pos="8495"/>
                </w:tabs>
                <w:rPr>
                  <w:noProof/>
                </w:rPr>
              </w:pPr>
              <w:hyperlink w:anchor="_Toc516069031" w:history="1">
                <w:r w:rsidR="00766DA0" w:rsidRPr="003E0BEF">
                  <w:rPr>
                    <w:rStyle w:val="Hiperligao"/>
                    <w:noProof/>
                  </w:rPr>
                  <w:t>Proteção de dados</w:t>
                </w:r>
                <w:r w:rsidR="00766DA0">
                  <w:rPr>
                    <w:noProof/>
                    <w:webHidden/>
                  </w:rPr>
                  <w:tab/>
                </w:r>
                <w:r w:rsidR="00766DA0">
                  <w:rPr>
                    <w:noProof/>
                    <w:webHidden/>
                  </w:rPr>
                  <w:fldChar w:fldCharType="begin"/>
                </w:r>
                <w:r w:rsidR="00766DA0">
                  <w:rPr>
                    <w:noProof/>
                    <w:webHidden/>
                  </w:rPr>
                  <w:instrText xml:space="preserve"> PAGEREF _Toc516069031 \h </w:instrText>
                </w:r>
                <w:r w:rsidR="00766DA0">
                  <w:rPr>
                    <w:noProof/>
                    <w:webHidden/>
                  </w:rPr>
                </w:r>
                <w:r w:rsidR="00766DA0">
                  <w:rPr>
                    <w:noProof/>
                    <w:webHidden/>
                  </w:rPr>
                  <w:fldChar w:fldCharType="separate"/>
                </w:r>
                <w:r w:rsidR="00766DA0">
                  <w:rPr>
                    <w:noProof/>
                    <w:webHidden/>
                  </w:rPr>
                  <w:t>10</w:t>
                </w:r>
                <w:r w:rsidR="00766DA0">
                  <w:rPr>
                    <w:noProof/>
                    <w:webHidden/>
                  </w:rPr>
                  <w:fldChar w:fldCharType="end"/>
                </w:r>
              </w:hyperlink>
            </w:p>
            <w:p w:rsidR="00766DA0" w:rsidRDefault="00A24623">
              <w:pPr>
                <w:pStyle w:val="ndice1"/>
                <w:tabs>
                  <w:tab w:val="right" w:leader="dot" w:pos="8495"/>
                </w:tabs>
                <w:rPr>
                  <w:noProof/>
                </w:rPr>
              </w:pPr>
              <w:hyperlink w:anchor="_Toc516069032" w:history="1">
                <w:r w:rsidR="00766DA0" w:rsidRPr="003E0BEF">
                  <w:rPr>
                    <w:rStyle w:val="Hiperligao"/>
                    <w:noProof/>
                  </w:rPr>
                  <w:t>Identificação das partes interessadas</w:t>
                </w:r>
                <w:r w:rsidR="00766DA0">
                  <w:rPr>
                    <w:noProof/>
                    <w:webHidden/>
                  </w:rPr>
                  <w:tab/>
                </w:r>
                <w:r w:rsidR="00766DA0">
                  <w:rPr>
                    <w:noProof/>
                    <w:webHidden/>
                  </w:rPr>
                  <w:fldChar w:fldCharType="begin"/>
                </w:r>
                <w:r w:rsidR="00766DA0">
                  <w:rPr>
                    <w:noProof/>
                    <w:webHidden/>
                  </w:rPr>
                  <w:instrText xml:space="preserve"> PAGEREF _Toc516069032 \h </w:instrText>
                </w:r>
                <w:r w:rsidR="00766DA0">
                  <w:rPr>
                    <w:noProof/>
                    <w:webHidden/>
                  </w:rPr>
                </w:r>
                <w:r w:rsidR="00766DA0">
                  <w:rPr>
                    <w:noProof/>
                    <w:webHidden/>
                  </w:rPr>
                  <w:fldChar w:fldCharType="separate"/>
                </w:r>
                <w:r w:rsidR="00766DA0">
                  <w:rPr>
                    <w:noProof/>
                    <w:webHidden/>
                  </w:rPr>
                  <w:t>11</w:t>
                </w:r>
                <w:r w:rsidR="00766DA0">
                  <w:rPr>
                    <w:noProof/>
                    <w:webHidden/>
                  </w:rPr>
                  <w:fldChar w:fldCharType="end"/>
                </w:r>
              </w:hyperlink>
            </w:p>
            <w:p w:rsidR="00766DA0" w:rsidRDefault="00A24623">
              <w:pPr>
                <w:pStyle w:val="ndice1"/>
                <w:tabs>
                  <w:tab w:val="right" w:leader="dot" w:pos="8495"/>
                </w:tabs>
                <w:rPr>
                  <w:noProof/>
                </w:rPr>
              </w:pPr>
              <w:hyperlink w:anchor="_Toc516069033" w:history="1">
                <w:r w:rsidR="00766DA0" w:rsidRPr="003E0BEF">
                  <w:rPr>
                    <w:rStyle w:val="Hiperligao"/>
                    <w:noProof/>
                  </w:rPr>
                  <w:t>Diagramas e descrição de casos de uso</w:t>
                </w:r>
                <w:r w:rsidR="00766DA0">
                  <w:rPr>
                    <w:noProof/>
                    <w:webHidden/>
                  </w:rPr>
                  <w:tab/>
                </w:r>
                <w:r w:rsidR="00766DA0">
                  <w:rPr>
                    <w:noProof/>
                    <w:webHidden/>
                  </w:rPr>
                  <w:fldChar w:fldCharType="begin"/>
                </w:r>
                <w:r w:rsidR="00766DA0">
                  <w:rPr>
                    <w:noProof/>
                    <w:webHidden/>
                  </w:rPr>
                  <w:instrText xml:space="preserve"> PAGEREF _Toc516069033 \h </w:instrText>
                </w:r>
                <w:r w:rsidR="00766DA0">
                  <w:rPr>
                    <w:noProof/>
                    <w:webHidden/>
                  </w:rPr>
                </w:r>
                <w:r w:rsidR="00766DA0">
                  <w:rPr>
                    <w:noProof/>
                    <w:webHidden/>
                  </w:rPr>
                  <w:fldChar w:fldCharType="separate"/>
                </w:r>
                <w:r w:rsidR="00766DA0">
                  <w:rPr>
                    <w:noProof/>
                    <w:webHidden/>
                  </w:rPr>
                  <w:t>12</w:t>
                </w:r>
                <w:r w:rsidR="00766DA0">
                  <w:rPr>
                    <w:noProof/>
                    <w:webHidden/>
                  </w:rPr>
                  <w:fldChar w:fldCharType="end"/>
                </w:r>
              </w:hyperlink>
            </w:p>
            <w:p w:rsidR="00766DA0" w:rsidRDefault="00A24623">
              <w:pPr>
                <w:pStyle w:val="ndice1"/>
                <w:tabs>
                  <w:tab w:val="right" w:leader="dot" w:pos="8495"/>
                </w:tabs>
                <w:rPr>
                  <w:noProof/>
                </w:rPr>
              </w:pPr>
              <w:hyperlink w:anchor="_Toc516069034" w:history="1">
                <w:r w:rsidR="00766DA0" w:rsidRPr="003E0BEF">
                  <w:rPr>
                    <w:rStyle w:val="Hiperligao"/>
                    <w:noProof/>
                  </w:rPr>
                  <w:t>Levantamento de Requisitos: RF e RNF</w:t>
                </w:r>
                <w:r w:rsidR="00766DA0">
                  <w:rPr>
                    <w:noProof/>
                    <w:webHidden/>
                  </w:rPr>
                  <w:tab/>
                </w:r>
                <w:r w:rsidR="00766DA0">
                  <w:rPr>
                    <w:noProof/>
                    <w:webHidden/>
                  </w:rPr>
                  <w:fldChar w:fldCharType="begin"/>
                </w:r>
                <w:r w:rsidR="00766DA0">
                  <w:rPr>
                    <w:noProof/>
                    <w:webHidden/>
                  </w:rPr>
                  <w:instrText xml:space="preserve"> PAGEREF _Toc516069034 \h </w:instrText>
                </w:r>
                <w:r w:rsidR="00766DA0">
                  <w:rPr>
                    <w:noProof/>
                    <w:webHidden/>
                  </w:rPr>
                </w:r>
                <w:r w:rsidR="00766DA0">
                  <w:rPr>
                    <w:noProof/>
                    <w:webHidden/>
                  </w:rPr>
                  <w:fldChar w:fldCharType="separate"/>
                </w:r>
                <w:r w:rsidR="00766DA0">
                  <w:rPr>
                    <w:noProof/>
                    <w:webHidden/>
                  </w:rPr>
                  <w:t>19</w:t>
                </w:r>
                <w:r w:rsidR="00766DA0">
                  <w:rPr>
                    <w:noProof/>
                    <w:webHidden/>
                  </w:rPr>
                  <w:fldChar w:fldCharType="end"/>
                </w:r>
              </w:hyperlink>
            </w:p>
            <w:p w:rsidR="00766DA0" w:rsidRDefault="00A24623">
              <w:pPr>
                <w:pStyle w:val="ndice1"/>
                <w:tabs>
                  <w:tab w:val="right" w:leader="dot" w:pos="8495"/>
                </w:tabs>
                <w:rPr>
                  <w:noProof/>
                </w:rPr>
              </w:pPr>
              <w:hyperlink w:anchor="_Toc516069035" w:history="1">
                <w:r w:rsidR="00766DA0" w:rsidRPr="003E0BEF">
                  <w:rPr>
                    <w:rStyle w:val="Hiperligao"/>
                    <w:noProof/>
                  </w:rPr>
                  <w:t>Diagrama de atividades</w:t>
                </w:r>
                <w:r w:rsidR="00766DA0">
                  <w:rPr>
                    <w:noProof/>
                    <w:webHidden/>
                  </w:rPr>
                  <w:tab/>
                </w:r>
                <w:r w:rsidR="00766DA0">
                  <w:rPr>
                    <w:noProof/>
                    <w:webHidden/>
                  </w:rPr>
                  <w:fldChar w:fldCharType="begin"/>
                </w:r>
                <w:r w:rsidR="00766DA0">
                  <w:rPr>
                    <w:noProof/>
                    <w:webHidden/>
                  </w:rPr>
                  <w:instrText xml:space="preserve"> PAGEREF _Toc516069035 \h </w:instrText>
                </w:r>
                <w:r w:rsidR="00766DA0">
                  <w:rPr>
                    <w:noProof/>
                    <w:webHidden/>
                  </w:rPr>
                </w:r>
                <w:r w:rsidR="00766DA0">
                  <w:rPr>
                    <w:noProof/>
                    <w:webHidden/>
                  </w:rPr>
                  <w:fldChar w:fldCharType="separate"/>
                </w:r>
                <w:r w:rsidR="00766DA0">
                  <w:rPr>
                    <w:noProof/>
                    <w:webHidden/>
                  </w:rPr>
                  <w:t>22</w:t>
                </w:r>
                <w:r w:rsidR="00766DA0">
                  <w:rPr>
                    <w:noProof/>
                    <w:webHidden/>
                  </w:rPr>
                  <w:fldChar w:fldCharType="end"/>
                </w:r>
              </w:hyperlink>
            </w:p>
            <w:p w:rsidR="00766DA0" w:rsidRDefault="00A24623">
              <w:pPr>
                <w:pStyle w:val="ndice1"/>
                <w:tabs>
                  <w:tab w:val="right" w:leader="dot" w:pos="8495"/>
                </w:tabs>
                <w:rPr>
                  <w:noProof/>
                </w:rPr>
              </w:pPr>
              <w:hyperlink w:anchor="_Toc516069036" w:history="1">
                <w:r w:rsidR="00766DA0" w:rsidRPr="003E0BEF">
                  <w:rPr>
                    <w:rStyle w:val="Hiperligao"/>
                    <w:noProof/>
                  </w:rPr>
                  <w:t>Máquinas de estados</w:t>
                </w:r>
                <w:r w:rsidR="00766DA0">
                  <w:rPr>
                    <w:noProof/>
                    <w:webHidden/>
                  </w:rPr>
                  <w:tab/>
                </w:r>
                <w:r w:rsidR="00766DA0">
                  <w:rPr>
                    <w:noProof/>
                    <w:webHidden/>
                  </w:rPr>
                  <w:fldChar w:fldCharType="begin"/>
                </w:r>
                <w:r w:rsidR="00766DA0">
                  <w:rPr>
                    <w:noProof/>
                    <w:webHidden/>
                  </w:rPr>
                  <w:instrText xml:space="preserve"> PAGEREF _Toc516069036 \h </w:instrText>
                </w:r>
                <w:r w:rsidR="00766DA0">
                  <w:rPr>
                    <w:noProof/>
                    <w:webHidden/>
                  </w:rPr>
                </w:r>
                <w:r w:rsidR="00766DA0">
                  <w:rPr>
                    <w:noProof/>
                    <w:webHidden/>
                  </w:rPr>
                  <w:fldChar w:fldCharType="separate"/>
                </w:r>
                <w:r w:rsidR="00766DA0">
                  <w:rPr>
                    <w:noProof/>
                    <w:webHidden/>
                  </w:rPr>
                  <w:t>24</w:t>
                </w:r>
                <w:r w:rsidR="00766DA0">
                  <w:rPr>
                    <w:noProof/>
                    <w:webHidden/>
                  </w:rPr>
                  <w:fldChar w:fldCharType="end"/>
                </w:r>
              </w:hyperlink>
            </w:p>
            <w:p w:rsidR="00766DA0" w:rsidRDefault="00A24623">
              <w:pPr>
                <w:pStyle w:val="ndice1"/>
                <w:tabs>
                  <w:tab w:val="right" w:leader="dot" w:pos="8495"/>
                </w:tabs>
                <w:rPr>
                  <w:noProof/>
                </w:rPr>
              </w:pPr>
              <w:hyperlink w:anchor="_Toc516069037" w:history="1">
                <w:r w:rsidR="00766DA0" w:rsidRPr="003E0BEF">
                  <w:rPr>
                    <w:rStyle w:val="Hiperligao"/>
                    <w:noProof/>
                  </w:rPr>
                  <w:t>Diagramas de classes</w:t>
                </w:r>
                <w:r w:rsidR="00766DA0">
                  <w:rPr>
                    <w:noProof/>
                    <w:webHidden/>
                  </w:rPr>
                  <w:tab/>
                </w:r>
                <w:r w:rsidR="00766DA0">
                  <w:rPr>
                    <w:noProof/>
                    <w:webHidden/>
                  </w:rPr>
                  <w:fldChar w:fldCharType="begin"/>
                </w:r>
                <w:r w:rsidR="00766DA0">
                  <w:rPr>
                    <w:noProof/>
                    <w:webHidden/>
                  </w:rPr>
                  <w:instrText xml:space="preserve"> PAGEREF _Toc516069037 \h </w:instrText>
                </w:r>
                <w:r w:rsidR="00766DA0">
                  <w:rPr>
                    <w:noProof/>
                    <w:webHidden/>
                  </w:rPr>
                </w:r>
                <w:r w:rsidR="00766DA0">
                  <w:rPr>
                    <w:noProof/>
                    <w:webHidden/>
                  </w:rPr>
                  <w:fldChar w:fldCharType="separate"/>
                </w:r>
                <w:r w:rsidR="00766DA0">
                  <w:rPr>
                    <w:noProof/>
                    <w:webHidden/>
                  </w:rPr>
                  <w:t>27</w:t>
                </w:r>
                <w:r w:rsidR="00766DA0">
                  <w:rPr>
                    <w:noProof/>
                    <w:webHidden/>
                  </w:rPr>
                  <w:fldChar w:fldCharType="end"/>
                </w:r>
              </w:hyperlink>
            </w:p>
            <w:p w:rsidR="00766DA0" w:rsidRDefault="00A24623">
              <w:pPr>
                <w:pStyle w:val="ndice1"/>
                <w:tabs>
                  <w:tab w:val="right" w:leader="dot" w:pos="8495"/>
                </w:tabs>
                <w:rPr>
                  <w:noProof/>
                </w:rPr>
              </w:pPr>
              <w:hyperlink w:anchor="_Toc516069038" w:history="1">
                <w:r w:rsidR="00766DA0" w:rsidRPr="003E0BEF">
                  <w:rPr>
                    <w:rStyle w:val="Hiperligao"/>
                    <w:noProof/>
                  </w:rPr>
                  <w:t>Diagramas de sequência</w:t>
                </w:r>
                <w:r w:rsidR="00766DA0">
                  <w:rPr>
                    <w:noProof/>
                    <w:webHidden/>
                  </w:rPr>
                  <w:tab/>
                </w:r>
                <w:r w:rsidR="00766DA0">
                  <w:rPr>
                    <w:noProof/>
                    <w:webHidden/>
                  </w:rPr>
                  <w:fldChar w:fldCharType="begin"/>
                </w:r>
                <w:r w:rsidR="00766DA0">
                  <w:rPr>
                    <w:noProof/>
                    <w:webHidden/>
                  </w:rPr>
                  <w:instrText xml:space="preserve"> PAGEREF _Toc516069038 \h </w:instrText>
                </w:r>
                <w:r w:rsidR="00766DA0">
                  <w:rPr>
                    <w:noProof/>
                    <w:webHidden/>
                  </w:rPr>
                </w:r>
                <w:r w:rsidR="00766DA0">
                  <w:rPr>
                    <w:noProof/>
                    <w:webHidden/>
                  </w:rPr>
                  <w:fldChar w:fldCharType="separate"/>
                </w:r>
                <w:r w:rsidR="00766DA0">
                  <w:rPr>
                    <w:noProof/>
                    <w:webHidden/>
                  </w:rPr>
                  <w:t>28</w:t>
                </w:r>
                <w:r w:rsidR="00766DA0">
                  <w:rPr>
                    <w:noProof/>
                    <w:webHidden/>
                  </w:rPr>
                  <w:fldChar w:fldCharType="end"/>
                </w:r>
              </w:hyperlink>
            </w:p>
            <w:p w:rsidR="00766DA0" w:rsidRDefault="00A24623">
              <w:pPr>
                <w:pStyle w:val="ndice1"/>
                <w:tabs>
                  <w:tab w:val="right" w:leader="dot" w:pos="8495"/>
                </w:tabs>
                <w:rPr>
                  <w:noProof/>
                </w:rPr>
              </w:pPr>
              <w:hyperlink w:anchor="_Toc516069039" w:history="1">
                <w:r w:rsidR="00766DA0" w:rsidRPr="003E0BEF">
                  <w:rPr>
                    <w:rStyle w:val="Hiperligao"/>
                    <w:noProof/>
                  </w:rPr>
                  <w:t>Desenvolvimento do projeto</w:t>
                </w:r>
                <w:r w:rsidR="00766DA0">
                  <w:rPr>
                    <w:noProof/>
                    <w:webHidden/>
                  </w:rPr>
                  <w:tab/>
                </w:r>
                <w:r w:rsidR="00766DA0">
                  <w:rPr>
                    <w:noProof/>
                    <w:webHidden/>
                  </w:rPr>
                  <w:fldChar w:fldCharType="begin"/>
                </w:r>
                <w:r w:rsidR="00766DA0">
                  <w:rPr>
                    <w:noProof/>
                    <w:webHidden/>
                  </w:rPr>
                  <w:instrText xml:space="preserve"> PAGEREF _Toc516069039 \h </w:instrText>
                </w:r>
                <w:r w:rsidR="00766DA0">
                  <w:rPr>
                    <w:noProof/>
                    <w:webHidden/>
                  </w:rPr>
                </w:r>
                <w:r w:rsidR="00766DA0">
                  <w:rPr>
                    <w:noProof/>
                    <w:webHidden/>
                  </w:rPr>
                  <w:fldChar w:fldCharType="separate"/>
                </w:r>
                <w:r w:rsidR="00766DA0">
                  <w:rPr>
                    <w:noProof/>
                    <w:webHidden/>
                  </w:rPr>
                  <w:t>31</w:t>
                </w:r>
                <w:r w:rsidR="00766DA0">
                  <w:rPr>
                    <w:noProof/>
                    <w:webHidden/>
                  </w:rPr>
                  <w:fldChar w:fldCharType="end"/>
                </w:r>
              </w:hyperlink>
            </w:p>
            <w:p w:rsidR="00766DA0" w:rsidRDefault="00A24623">
              <w:pPr>
                <w:pStyle w:val="ndice1"/>
                <w:tabs>
                  <w:tab w:val="right" w:leader="dot" w:pos="8495"/>
                </w:tabs>
                <w:rPr>
                  <w:noProof/>
                </w:rPr>
              </w:pPr>
              <w:hyperlink w:anchor="_Toc516069040" w:history="1">
                <w:r w:rsidR="00766DA0" w:rsidRPr="003E0BEF">
                  <w:rPr>
                    <w:rStyle w:val="Hiperligao"/>
                    <w:noProof/>
                  </w:rPr>
                  <w:t>Modelo Entidade-Relação</w:t>
                </w:r>
                <w:r w:rsidR="00766DA0">
                  <w:rPr>
                    <w:noProof/>
                    <w:webHidden/>
                  </w:rPr>
                  <w:tab/>
                </w:r>
                <w:r w:rsidR="00766DA0">
                  <w:rPr>
                    <w:noProof/>
                    <w:webHidden/>
                  </w:rPr>
                  <w:fldChar w:fldCharType="begin"/>
                </w:r>
                <w:r w:rsidR="00766DA0">
                  <w:rPr>
                    <w:noProof/>
                    <w:webHidden/>
                  </w:rPr>
                  <w:instrText xml:space="preserve"> PAGEREF _Toc516069040 \h </w:instrText>
                </w:r>
                <w:r w:rsidR="00766DA0">
                  <w:rPr>
                    <w:noProof/>
                    <w:webHidden/>
                  </w:rPr>
                </w:r>
                <w:r w:rsidR="00766DA0">
                  <w:rPr>
                    <w:noProof/>
                    <w:webHidden/>
                  </w:rPr>
                  <w:fldChar w:fldCharType="separate"/>
                </w:r>
                <w:r w:rsidR="00766DA0">
                  <w:rPr>
                    <w:noProof/>
                    <w:webHidden/>
                  </w:rPr>
                  <w:t>36</w:t>
                </w:r>
                <w:r w:rsidR="00766DA0">
                  <w:rPr>
                    <w:noProof/>
                    <w:webHidden/>
                  </w:rPr>
                  <w:fldChar w:fldCharType="end"/>
                </w:r>
              </w:hyperlink>
            </w:p>
            <w:p w:rsidR="00766DA0" w:rsidRDefault="00A24623">
              <w:pPr>
                <w:pStyle w:val="ndice1"/>
                <w:tabs>
                  <w:tab w:val="right" w:leader="dot" w:pos="8495"/>
                </w:tabs>
                <w:rPr>
                  <w:noProof/>
                </w:rPr>
              </w:pPr>
              <w:hyperlink w:anchor="_Toc516069041" w:history="1">
                <w:r w:rsidR="00766DA0" w:rsidRPr="003E0BEF">
                  <w:rPr>
                    <w:rStyle w:val="Hiperligao"/>
                    <w:noProof/>
                  </w:rPr>
                  <w:t>Conclusão</w:t>
                </w:r>
                <w:r w:rsidR="00766DA0">
                  <w:rPr>
                    <w:noProof/>
                    <w:webHidden/>
                  </w:rPr>
                  <w:tab/>
                </w:r>
                <w:r w:rsidR="00766DA0">
                  <w:rPr>
                    <w:noProof/>
                    <w:webHidden/>
                  </w:rPr>
                  <w:fldChar w:fldCharType="begin"/>
                </w:r>
                <w:r w:rsidR="00766DA0">
                  <w:rPr>
                    <w:noProof/>
                    <w:webHidden/>
                  </w:rPr>
                  <w:instrText xml:space="preserve"> PAGEREF _Toc516069041 \h </w:instrText>
                </w:r>
                <w:r w:rsidR="00766DA0">
                  <w:rPr>
                    <w:noProof/>
                    <w:webHidden/>
                  </w:rPr>
                </w:r>
                <w:r w:rsidR="00766DA0">
                  <w:rPr>
                    <w:noProof/>
                    <w:webHidden/>
                  </w:rPr>
                  <w:fldChar w:fldCharType="separate"/>
                </w:r>
                <w:r w:rsidR="00766DA0">
                  <w:rPr>
                    <w:noProof/>
                    <w:webHidden/>
                  </w:rPr>
                  <w:t>38</w:t>
                </w:r>
                <w:r w:rsidR="00766DA0">
                  <w:rPr>
                    <w:noProof/>
                    <w:webHidden/>
                  </w:rPr>
                  <w:fldChar w:fldCharType="end"/>
                </w:r>
              </w:hyperlink>
            </w:p>
            <w:p w:rsidR="00766DA0" w:rsidRDefault="00A24623">
              <w:pPr>
                <w:pStyle w:val="ndice1"/>
                <w:tabs>
                  <w:tab w:val="right" w:leader="dot" w:pos="8495"/>
                </w:tabs>
                <w:rPr>
                  <w:noProof/>
                </w:rPr>
              </w:pPr>
              <w:hyperlink w:anchor="_Toc516069042" w:history="1">
                <w:r w:rsidR="00766DA0" w:rsidRPr="003E0BEF">
                  <w:rPr>
                    <w:rStyle w:val="Hiperligao"/>
                    <w:noProof/>
                  </w:rPr>
                  <w:t>Bibliografia</w:t>
                </w:r>
                <w:r w:rsidR="00766DA0">
                  <w:rPr>
                    <w:noProof/>
                    <w:webHidden/>
                  </w:rPr>
                  <w:tab/>
                </w:r>
                <w:r w:rsidR="00766DA0">
                  <w:rPr>
                    <w:noProof/>
                    <w:webHidden/>
                  </w:rPr>
                  <w:fldChar w:fldCharType="begin"/>
                </w:r>
                <w:r w:rsidR="00766DA0">
                  <w:rPr>
                    <w:noProof/>
                    <w:webHidden/>
                  </w:rPr>
                  <w:instrText xml:space="preserve"> PAGEREF _Toc516069042 \h </w:instrText>
                </w:r>
                <w:r w:rsidR="00766DA0">
                  <w:rPr>
                    <w:noProof/>
                    <w:webHidden/>
                  </w:rPr>
                </w:r>
                <w:r w:rsidR="00766DA0">
                  <w:rPr>
                    <w:noProof/>
                    <w:webHidden/>
                  </w:rPr>
                  <w:fldChar w:fldCharType="separate"/>
                </w:r>
                <w:r w:rsidR="00766DA0">
                  <w:rPr>
                    <w:noProof/>
                    <w:webHidden/>
                  </w:rPr>
                  <w:t>39</w:t>
                </w:r>
                <w:r w:rsidR="00766DA0">
                  <w:rPr>
                    <w:noProof/>
                    <w:webHidden/>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1" w:name="_Toc516069028"/>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A24623" w:rsidP="009C65C7">
          <w:pPr>
            <w:spacing w:line="276" w:lineRule="auto"/>
            <w:rPr>
              <w:rFonts w:ascii="Times New Roman" w:hAnsi="Times New Roman" w:cs="Times New Roman"/>
              <w:sz w:val="16"/>
            </w:rPr>
          </w:pPr>
        </w:p>
      </w:sdtContent>
    </w:sdt>
    <w:bookmarkStart w:id="2" w:name="_Toc516069029"/>
    <w:p w:rsidR="00822ED7" w:rsidRPr="00557F38" w:rsidRDefault="00A24623"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1C4E4A">
            <w:t>C</w:t>
          </w:r>
          <w:r w:rsidR="004211D3" w:rsidRPr="00557F38">
            <w:t>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w:t>
      </w:r>
      <w:r w:rsidR="00554976">
        <w:rPr>
          <w:rFonts w:ascii="Arial" w:hAnsi="Arial" w:cs="Arial"/>
          <w:sz w:val="24"/>
          <w:szCs w:val="24"/>
        </w:rPr>
        <w:t>ão</w:t>
      </w:r>
      <w:r w:rsidR="00001C40">
        <w:rPr>
          <w:rFonts w:ascii="Arial" w:hAnsi="Arial" w:cs="Arial"/>
          <w:sz w:val="24"/>
          <w:szCs w:val="24"/>
        </w:rPr>
        <w:t xml:space="preserve">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w:t>
      </w:r>
      <w:r w:rsidR="001A271E">
        <w:rPr>
          <w:rFonts w:ascii="Arial" w:hAnsi="Arial" w:cs="Arial"/>
          <w:sz w:val="24"/>
          <w:szCs w:val="24"/>
        </w:rPr>
        <w:t>m</w:t>
      </w:r>
      <w:r w:rsidR="00AE7E09">
        <w:rPr>
          <w:rFonts w:ascii="Arial" w:hAnsi="Arial" w:cs="Arial"/>
          <w:sz w:val="24"/>
          <w:szCs w:val="24"/>
        </w:rPr>
        <w:t xml:space="preserve">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parece</w:t>
      </w:r>
      <w:r w:rsidR="0021727A">
        <w:rPr>
          <w:rFonts w:ascii="Arial" w:hAnsi="Arial" w:cs="Arial"/>
          <w:sz w:val="24"/>
          <w:szCs w:val="24"/>
        </w:rPr>
        <w:t>r</w:t>
      </w:r>
      <w:r w:rsidRPr="00F02D16">
        <w:rPr>
          <w:rFonts w:ascii="Arial" w:hAnsi="Arial" w:cs="Arial"/>
          <w:sz w:val="24"/>
          <w:szCs w:val="24"/>
        </w:rPr>
        <w:t xml:space="preserv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6069030"/>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6069031"/>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6069032"/>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w:t>
      </w:r>
      <w:r w:rsidR="00B0787D">
        <w:rPr>
          <w:rFonts w:ascii="Arial" w:hAnsi="Arial" w:cs="Arial"/>
          <w:sz w:val="24"/>
        </w:rPr>
        <w:t>-</w:t>
      </w:r>
      <w:r>
        <w:rPr>
          <w:rFonts w:ascii="Arial" w:hAnsi="Arial" w:cs="Arial"/>
          <w:sz w:val="24"/>
        </w:rPr>
        <w:t>se à volta do doente</w:t>
      </w:r>
      <w:r w:rsidR="00426176">
        <w:rPr>
          <w:rFonts w:ascii="Arial" w:hAnsi="Arial" w:cs="Arial"/>
          <w:sz w:val="24"/>
        </w:rPr>
        <w:t xml:space="preserve"> por isso tudo o que idealiz</w:t>
      </w:r>
      <w:r w:rsidR="00B0787D">
        <w:rPr>
          <w:rFonts w:ascii="Arial" w:hAnsi="Arial" w:cs="Arial"/>
          <w:sz w:val="24"/>
        </w:rPr>
        <w:t>á</w:t>
      </w:r>
      <w:r w:rsidR="00426176">
        <w:rPr>
          <w:rFonts w:ascii="Arial" w:hAnsi="Arial" w:cs="Arial"/>
          <w:sz w:val="24"/>
        </w:rPr>
        <w:t>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6069033"/>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w:t>
      </w:r>
      <w:r w:rsidR="00675E19">
        <w:rPr>
          <w:rFonts w:cstheme="minorHAnsi"/>
          <w:sz w:val="24"/>
        </w:rPr>
        <w:t xml:space="preserv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w:t>
      </w:r>
      <w:r w:rsidR="001A271E">
        <w:rPr>
          <w:rFonts w:cstheme="minorHAnsi"/>
          <w:sz w:val="24"/>
        </w:rPr>
        <w:t xml:space="preserve"> realizar consultas,</w:t>
      </w:r>
      <w:bookmarkStart w:id="7" w:name="_GoBack"/>
      <w:bookmarkEnd w:id="7"/>
      <w:r w:rsidR="00AF0257">
        <w:rPr>
          <w:rFonts w:cstheme="minorHAnsi"/>
          <w:sz w:val="24"/>
        </w:rPr>
        <w:t xml:space="preserve">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w:t>
      </w:r>
      <w:r w:rsidR="00B0787D">
        <w:rPr>
          <w:rFonts w:cstheme="minorHAnsi"/>
          <w:sz w:val="24"/>
          <w:szCs w:val="24"/>
        </w:rPr>
        <w:t>,</w:t>
      </w:r>
      <w:r w:rsidR="00985DBE">
        <w:rPr>
          <w:rFonts w:cstheme="minorHAnsi"/>
          <w:sz w:val="24"/>
          <w:szCs w:val="24"/>
        </w:rPr>
        <w:t xml:space="preserve"> para cada registo</w:t>
      </w:r>
      <w:r w:rsidR="00B0787D">
        <w:rPr>
          <w:rFonts w:cstheme="minorHAnsi"/>
          <w:sz w:val="24"/>
          <w:szCs w:val="24"/>
        </w:rPr>
        <w:t>,</w:t>
      </w:r>
      <w:r w:rsidR="00985DBE">
        <w:rPr>
          <w:rFonts w:cstheme="minorHAnsi"/>
          <w:sz w:val="24"/>
          <w:szCs w:val="24"/>
        </w:rPr>
        <w:t xml:space="preserve">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8" w:name="_Toc516069034"/>
      <w:r>
        <w:t>Levantamento de Requisitos: RF e RNF</w:t>
      </w:r>
      <w:bookmarkEnd w:id="8"/>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9"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9"/>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00990EFC">
        <w:rPr>
          <w:rFonts w:ascii="Arial" w:hAnsi="Arial" w:cs="Arial"/>
          <w:sz w:val="24"/>
        </w:rPr>
        <w:t>-</w:t>
      </w:r>
      <w:r w:rsidRPr="00906198">
        <w:rPr>
          <w:rFonts w:ascii="Arial" w:hAnsi="Arial" w:cs="Arial"/>
          <w:sz w:val="24"/>
        </w:rPr>
        <w:t xml:space="preserve">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990EFC" w:rsidP="00351161">
      <w:pPr>
        <w:rPr>
          <w:rFonts w:cstheme="minorHAnsi"/>
          <w:sz w:val="14"/>
        </w:rPr>
      </w:pPr>
      <w:r>
        <w:rPr>
          <w:rFonts w:cstheme="minorHAnsi"/>
          <w:sz w:val="14"/>
        </w:rPr>
        <w:tab/>
      </w:r>
      <w:r w:rsidRPr="00990EFC">
        <w:rPr>
          <w:rFonts w:cstheme="minorHAnsi"/>
          <w:sz w:val="24"/>
        </w:rPr>
        <w:t>RNF12 – Processo que valida os dados fornecidos por um doente.</w:t>
      </w: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10" w:name="_Toc516069035"/>
      <w:r w:rsidRPr="00557F38">
        <w:t>Diagrama de atividades</w:t>
      </w:r>
      <w:bookmarkEnd w:id="10"/>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E86F40" w:rsidRDefault="00E86F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E86F40" w:rsidRDefault="00E86F40"/>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E86F40" w:rsidRPr="00113026" w:rsidRDefault="00E86F40"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E86F40" w:rsidRPr="00113026" w:rsidRDefault="00E86F40"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1" w:name="_Toc516069036"/>
      <w:r>
        <w:t>Máquinas de estados</w:t>
      </w:r>
      <w:bookmarkEnd w:id="11"/>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E86F40" w:rsidRPr="00D27AAB" w:rsidRDefault="00E86F40"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E86F40" w:rsidRPr="00D27AAB" w:rsidRDefault="00E86F40"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 xml:space="preserve">O estado inicial de um registo é o </w:t>
      </w:r>
      <w:r w:rsidR="00B0787D">
        <w:rPr>
          <w:rFonts w:cstheme="minorHAnsi"/>
          <w:sz w:val="24"/>
        </w:rPr>
        <w:t>“</w:t>
      </w:r>
      <w:r w:rsidRPr="00C74D0D">
        <w:rPr>
          <w:rFonts w:cstheme="minorHAnsi"/>
          <w:sz w:val="24"/>
        </w:rPr>
        <w:t>em criação</w:t>
      </w:r>
      <w:r w:rsidR="00B0787D">
        <w:rPr>
          <w:rFonts w:cstheme="minorHAnsi"/>
          <w:sz w:val="24"/>
        </w:rPr>
        <w:t>”</w:t>
      </w:r>
      <w:r w:rsidRPr="00C74D0D">
        <w:rPr>
          <w:rFonts w:cstheme="minorHAnsi"/>
          <w:sz w:val="24"/>
        </w:rPr>
        <w:t xml:space="preserve">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Pr="00E927B5" w:rsidRDefault="00E86F40"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E86F40" w:rsidRPr="00E927B5" w:rsidRDefault="00E86F40"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Pr="00E927B5" w:rsidRDefault="00E86F40"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E86F40" w:rsidRPr="00E927B5" w:rsidRDefault="00E86F40"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2" w:name="_Toc516069037"/>
      <w:r>
        <w:t>Diagramas de classes</w:t>
      </w:r>
      <w:bookmarkEnd w:id="12"/>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E86F40" w:rsidRDefault="00E86F40"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E86F40" w:rsidRDefault="00E86F40"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3" w:name="_Toc516069038"/>
      <w:r>
        <w:t>Diagramas de sequência</w:t>
      </w:r>
      <w:bookmarkEnd w:id="13"/>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E86F40" w:rsidRDefault="00E86F40"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E86F40" w:rsidRDefault="00E86F40"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E86F40" w:rsidRDefault="00E86F40"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3F2D10" w:rsidRDefault="00111EA1" w:rsidP="003F2D10">
      <w:pPr>
        <w:pStyle w:val="Ttulo1"/>
      </w:pPr>
      <w:r>
        <w:tab/>
      </w:r>
      <w:r>
        <w:tab/>
      </w:r>
      <w:r>
        <w:tab/>
      </w:r>
      <w:r w:rsidR="005B1752">
        <w:br w:type="page"/>
      </w:r>
      <w:bookmarkStart w:id="14" w:name="_Toc516069039"/>
      <w:r w:rsidR="003F2D10">
        <w:lastRenderedPageBreak/>
        <w:t>Desenvolvimento do projeto</w:t>
      </w:r>
      <w:bookmarkEnd w:id="14"/>
    </w:p>
    <w:p w:rsidR="003F2D10" w:rsidRPr="003F2D10" w:rsidRDefault="003F2D10" w:rsidP="003F2D10">
      <w:pPr>
        <w:rPr>
          <w:sz w:val="12"/>
        </w:rPr>
      </w:pPr>
    </w:p>
    <w:p w:rsidR="003F2D10" w:rsidRDefault="003F2D10" w:rsidP="003F2D10">
      <w:pPr>
        <w:spacing w:line="360" w:lineRule="auto"/>
        <w:jc w:val="both"/>
        <w:rPr>
          <w:sz w:val="24"/>
        </w:rPr>
      </w:pPr>
      <w:r>
        <w:tab/>
      </w:r>
      <w:r w:rsidRPr="003F2D10">
        <w:rPr>
          <w:sz w:val="24"/>
        </w:rPr>
        <w:t>Para a parte de desenvolvimento de um sistema para a clínica, desenvolvemos um projeto simples que responde ao básico do funcionamento da clínica.</w:t>
      </w:r>
    </w:p>
    <w:p w:rsidR="003F2D10" w:rsidRDefault="003F2D10" w:rsidP="003F2D10">
      <w:pPr>
        <w:spacing w:line="360" w:lineRule="auto"/>
        <w:jc w:val="both"/>
        <w:rPr>
          <w:sz w:val="24"/>
        </w:rPr>
      </w:pPr>
      <w:r>
        <w:tab/>
      </w:r>
      <w:r w:rsidRPr="003F2D10">
        <w:rPr>
          <w:sz w:val="24"/>
        </w:rPr>
        <w:t>Na parte do login executamos uma interface em que cada profissional de saúde pode inserir as suas cred</w:t>
      </w:r>
      <w:r>
        <w:rPr>
          <w:sz w:val="24"/>
        </w:rPr>
        <w:t>e</w:t>
      </w:r>
      <w:r w:rsidRPr="003F2D10">
        <w:rPr>
          <w:sz w:val="24"/>
        </w:rPr>
        <w:t>nciais</w:t>
      </w:r>
      <w:r>
        <w:rPr>
          <w:sz w:val="24"/>
        </w:rPr>
        <w:t xml:space="preserve"> (número e password) na área a que pertence, como referido anteriormente</w:t>
      </w:r>
      <w:r w:rsidRPr="003F2D10">
        <w:rPr>
          <w:sz w:val="24"/>
        </w:rPr>
        <w:t>.</w:t>
      </w:r>
    </w:p>
    <w:p w:rsidR="003F2D10" w:rsidRDefault="00E86F40" w:rsidP="003F2D10">
      <w:pPr>
        <w:spacing w:line="360" w:lineRule="auto"/>
        <w:jc w:val="both"/>
        <w:rPr>
          <w:sz w:val="24"/>
        </w:rPr>
      </w:pPr>
      <w:r>
        <w:rPr>
          <w:noProof/>
        </w:rPr>
        <w:drawing>
          <wp:anchor distT="0" distB="0" distL="114300" distR="114300" simplePos="0" relativeHeight="252067840" behindDoc="1" locked="0" layoutInCell="1" allowOverlap="1" wp14:anchorId="4D920B67">
            <wp:simplePos x="0" y="0"/>
            <wp:positionH relativeFrom="margin">
              <wp:align>center</wp:align>
            </wp:positionH>
            <wp:positionV relativeFrom="paragraph">
              <wp:posOffset>12065</wp:posOffset>
            </wp:positionV>
            <wp:extent cx="4505325" cy="2419350"/>
            <wp:effectExtent l="0" t="0" r="9525" b="0"/>
            <wp:wrapTight wrapText="bothSides">
              <wp:wrapPolygon edited="0">
                <wp:start x="0" y="0"/>
                <wp:lineTo x="0" y="21430"/>
                <wp:lineTo x="21554" y="21430"/>
                <wp:lineTo x="21554"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anchor>
        </w:drawing>
      </w: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3F2D10" w:rsidRDefault="00E86F40" w:rsidP="00E86F40">
      <w:pPr>
        <w:spacing w:line="360" w:lineRule="auto"/>
        <w:ind w:firstLine="709"/>
        <w:jc w:val="both"/>
        <w:rPr>
          <w:sz w:val="24"/>
        </w:rPr>
      </w:pPr>
      <w:r>
        <w:rPr>
          <w:noProof/>
        </w:rPr>
        <w:drawing>
          <wp:anchor distT="0" distB="0" distL="114300" distR="114300" simplePos="0" relativeHeight="252068864" behindDoc="1" locked="0" layoutInCell="1" allowOverlap="1" wp14:anchorId="17D784EE">
            <wp:simplePos x="0" y="0"/>
            <wp:positionH relativeFrom="margin">
              <wp:align>center</wp:align>
            </wp:positionH>
            <wp:positionV relativeFrom="paragraph">
              <wp:posOffset>928370</wp:posOffset>
            </wp:positionV>
            <wp:extent cx="4638675" cy="2657475"/>
            <wp:effectExtent l="0" t="0" r="9525" b="9525"/>
            <wp:wrapTight wrapText="bothSides">
              <wp:wrapPolygon edited="0">
                <wp:start x="0" y="0"/>
                <wp:lineTo x="0" y="21523"/>
                <wp:lineTo x="21556" y="21523"/>
                <wp:lineTo x="2155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2657475"/>
                    </a:xfrm>
                    <a:prstGeom prst="rect">
                      <a:avLst/>
                    </a:prstGeom>
                  </pic:spPr>
                </pic:pic>
              </a:graphicData>
            </a:graphic>
          </wp:anchor>
        </w:drawing>
      </w:r>
      <w:r w:rsidR="003F2D10">
        <w:rPr>
          <w:sz w:val="24"/>
        </w:rPr>
        <w:t xml:space="preserve">Se o profissional </w:t>
      </w:r>
      <w:r>
        <w:rPr>
          <w:sz w:val="24"/>
        </w:rPr>
        <w:t xml:space="preserve">de saúde </w:t>
      </w:r>
      <w:r w:rsidR="003F2D10">
        <w:rPr>
          <w:sz w:val="24"/>
        </w:rPr>
        <w:t>for um</w:t>
      </w:r>
      <w:r>
        <w:rPr>
          <w:sz w:val="24"/>
        </w:rPr>
        <w:t xml:space="preserve"> administrativo este irá visualizar somente o que lhe compete, ou seja, pode ver a lista de doente registados, pode registar doentes e marcar consultas</w:t>
      </w:r>
      <w:r w:rsidR="009539DE">
        <w:rPr>
          <w:sz w:val="24"/>
        </w:rPr>
        <w:t>,</w:t>
      </w:r>
      <w:r>
        <w:rPr>
          <w:sz w:val="24"/>
        </w:rPr>
        <w:t xml:space="preserve"> como irá ser demonstrado.</w:t>
      </w:r>
    </w:p>
    <w:p w:rsidR="009539DE" w:rsidRDefault="009539DE" w:rsidP="00E86F40">
      <w:pPr>
        <w:spacing w:line="360" w:lineRule="auto"/>
        <w:ind w:firstLine="709"/>
        <w:jc w:val="both"/>
        <w:rPr>
          <w:sz w:val="24"/>
        </w:rPr>
      </w:pPr>
    </w:p>
    <w:p w:rsidR="00E86F40" w:rsidRDefault="00E86F40" w:rsidP="00E86F40">
      <w:pPr>
        <w:spacing w:line="360" w:lineRule="auto"/>
        <w:ind w:firstLine="709"/>
        <w:jc w:val="both"/>
        <w:rPr>
          <w:sz w:val="24"/>
        </w:rPr>
      </w:pPr>
      <w:r>
        <w:rPr>
          <w:noProof/>
        </w:rPr>
        <w:drawing>
          <wp:anchor distT="0" distB="0" distL="114300" distR="114300" simplePos="0" relativeHeight="252070912" behindDoc="1" locked="0" layoutInCell="1" allowOverlap="1" wp14:anchorId="0110D752">
            <wp:simplePos x="0" y="0"/>
            <wp:positionH relativeFrom="margin">
              <wp:align>right</wp:align>
            </wp:positionH>
            <wp:positionV relativeFrom="paragraph">
              <wp:posOffset>881380</wp:posOffset>
            </wp:positionV>
            <wp:extent cx="5400040" cy="2317115"/>
            <wp:effectExtent l="0" t="0" r="0" b="6985"/>
            <wp:wrapTight wrapText="bothSides">
              <wp:wrapPolygon edited="0">
                <wp:start x="0" y="0"/>
                <wp:lineTo x="0" y="21488"/>
                <wp:lineTo x="21488" y="21488"/>
                <wp:lineTo x="21488"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anchor>
        </w:drawing>
      </w:r>
      <w:r>
        <w:rPr>
          <w:sz w:val="24"/>
        </w:rPr>
        <w:t>O administrativo se escolher a opção “Registo de Doentes” este pode ver todos os doentes que foram registados anteriormente na clínica</w:t>
      </w:r>
      <w:r w:rsidR="009539DE">
        <w:rPr>
          <w:sz w:val="24"/>
        </w:rPr>
        <w:t>,</w:t>
      </w:r>
      <w:r w:rsidR="009539DE" w:rsidRPr="009539DE">
        <w:rPr>
          <w:sz w:val="24"/>
        </w:rPr>
        <w:t xml:space="preserve"> </w:t>
      </w:r>
      <w:r w:rsidR="009539DE">
        <w:rPr>
          <w:sz w:val="24"/>
        </w:rPr>
        <w:t>como irá ser demonstrado</w:t>
      </w:r>
      <w:r>
        <w:rPr>
          <w:sz w:val="24"/>
        </w:rPr>
        <w:t>.</w:t>
      </w:r>
    </w:p>
    <w:p w:rsidR="00E86F40" w:rsidRPr="009539DE" w:rsidRDefault="00E86F40" w:rsidP="00E86F40">
      <w:pPr>
        <w:spacing w:line="360" w:lineRule="auto"/>
        <w:ind w:firstLine="709"/>
        <w:jc w:val="both"/>
        <w:rPr>
          <w:sz w:val="20"/>
        </w:rPr>
      </w:pPr>
    </w:p>
    <w:p w:rsidR="003F2D10" w:rsidRPr="00E86F40" w:rsidRDefault="00E86F40" w:rsidP="003F2D10">
      <w:pPr>
        <w:spacing w:line="360" w:lineRule="auto"/>
        <w:jc w:val="both"/>
        <w:rPr>
          <w:sz w:val="24"/>
        </w:rPr>
      </w:pPr>
      <w:r w:rsidRPr="00E86F40">
        <w:rPr>
          <w:noProof/>
          <w:sz w:val="24"/>
        </w:rPr>
        <w:drawing>
          <wp:anchor distT="0" distB="0" distL="114300" distR="114300" simplePos="0" relativeHeight="252069888" behindDoc="1" locked="0" layoutInCell="1" allowOverlap="1" wp14:anchorId="4894805E">
            <wp:simplePos x="0" y="0"/>
            <wp:positionH relativeFrom="margin">
              <wp:align>right</wp:align>
            </wp:positionH>
            <wp:positionV relativeFrom="paragraph">
              <wp:posOffset>993775</wp:posOffset>
            </wp:positionV>
            <wp:extent cx="5400040" cy="2966720"/>
            <wp:effectExtent l="0" t="0" r="0" b="5080"/>
            <wp:wrapTight wrapText="bothSides">
              <wp:wrapPolygon edited="0">
                <wp:start x="0" y="0"/>
                <wp:lineTo x="0" y="21498"/>
                <wp:lineTo x="21488" y="21498"/>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anchor>
        </w:drawing>
      </w:r>
      <w:r w:rsidRPr="00E86F40">
        <w:rPr>
          <w:sz w:val="24"/>
        </w:rPr>
        <w:tab/>
        <w:t>Se este profissional escolher o campo “Registo” poderá inserir os dados fornecido pelo doente e este ficará registado na clínica</w:t>
      </w:r>
      <w:r w:rsidR="009539DE">
        <w:rPr>
          <w:sz w:val="24"/>
        </w:rPr>
        <w:t>, como irá ser demonstrado</w:t>
      </w:r>
      <w:r w:rsidRPr="00E86F40">
        <w:rPr>
          <w:sz w:val="24"/>
        </w:rPr>
        <w:t xml:space="preserve">. </w:t>
      </w:r>
    </w:p>
    <w:p w:rsidR="003F2D10" w:rsidRDefault="003F2D10" w:rsidP="003F2D10">
      <w:pPr>
        <w:spacing w:line="360" w:lineRule="auto"/>
        <w:jc w:val="both"/>
      </w:pPr>
    </w:p>
    <w:p w:rsidR="009539DE" w:rsidRDefault="009539DE" w:rsidP="003F2D10">
      <w:pPr>
        <w:spacing w:line="360" w:lineRule="auto"/>
        <w:jc w:val="both"/>
      </w:pPr>
    </w:p>
    <w:p w:rsidR="009539DE" w:rsidRDefault="009539DE" w:rsidP="009D2B3D">
      <w:pPr>
        <w:spacing w:line="276" w:lineRule="auto"/>
      </w:pPr>
      <w:r>
        <w:br w:type="page"/>
      </w:r>
    </w:p>
    <w:p w:rsidR="003F2D10" w:rsidRDefault="00565735" w:rsidP="009539DE">
      <w:pPr>
        <w:spacing w:line="360" w:lineRule="auto"/>
        <w:ind w:firstLine="709"/>
        <w:jc w:val="both"/>
        <w:rPr>
          <w:sz w:val="24"/>
        </w:rPr>
      </w:pPr>
      <w:r>
        <w:rPr>
          <w:noProof/>
        </w:rPr>
        <w:lastRenderedPageBreak/>
        <w:drawing>
          <wp:anchor distT="0" distB="0" distL="114300" distR="114300" simplePos="0" relativeHeight="252071936" behindDoc="1" locked="0" layoutInCell="1" allowOverlap="1" wp14:anchorId="05B3CF00">
            <wp:simplePos x="0" y="0"/>
            <wp:positionH relativeFrom="margin">
              <wp:align>right</wp:align>
            </wp:positionH>
            <wp:positionV relativeFrom="paragraph">
              <wp:posOffset>884555</wp:posOffset>
            </wp:positionV>
            <wp:extent cx="5400040" cy="2997835"/>
            <wp:effectExtent l="0" t="0" r="0" b="0"/>
            <wp:wrapTight wrapText="bothSides">
              <wp:wrapPolygon edited="0">
                <wp:start x="0" y="0"/>
                <wp:lineTo x="0" y="21412"/>
                <wp:lineTo x="21488" y="21412"/>
                <wp:lineTo x="2148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anchor>
        </w:drawing>
      </w:r>
      <w:r w:rsidR="009539DE" w:rsidRPr="009539DE">
        <w:rPr>
          <w:sz w:val="24"/>
        </w:rPr>
        <w:t xml:space="preserve">Se for escolhido o campo “consultas” o administrativo irá visualizar um calendário onde poderá </w:t>
      </w:r>
      <w:r w:rsidR="009539DE">
        <w:rPr>
          <w:sz w:val="24"/>
        </w:rPr>
        <w:t>marcar a consulta para determinando doente</w:t>
      </w:r>
      <w:r w:rsidR="009D2B3D">
        <w:rPr>
          <w:sz w:val="24"/>
        </w:rPr>
        <w:t>, como irá ser demonstrado</w:t>
      </w:r>
      <w:r w:rsidR="009D2B3D" w:rsidRPr="00E86F40">
        <w:rPr>
          <w:sz w:val="24"/>
        </w:rPr>
        <w:t>.</w:t>
      </w:r>
    </w:p>
    <w:p w:rsidR="00565735" w:rsidRDefault="00565735" w:rsidP="00565735">
      <w:pPr>
        <w:spacing w:line="360" w:lineRule="auto"/>
        <w:jc w:val="both"/>
        <w:rPr>
          <w:sz w:val="24"/>
        </w:rPr>
      </w:pPr>
    </w:p>
    <w:p w:rsidR="00565735" w:rsidRDefault="006419ED" w:rsidP="009539DE">
      <w:pPr>
        <w:spacing w:line="360" w:lineRule="auto"/>
        <w:ind w:firstLine="709"/>
        <w:jc w:val="both"/>
        <w:rPr>
          <w:sz w:val="24"/>
        </w:rPr>
      </w:pPr>
      <w:r>
        <w:rPr>
          <w:noProof/>
        </w:rPr>
        <w:drawing>
          <wp:anchor distT="0" distB="0" distL="114300" distR="114300" simplePos="0" relativeHeight="252072960" behindDoc="1" locked="0" layoutInCell="1" allowOverlap="1" wp14:anchorId="53A083D9">
            <wp:simplePos x="0" y="0"/>
            <wp:positionH relativeFrom="margin">
              <wp:align>right</wp:align>
            </wp:positionH>
            <wp:positionV relativeFrom="paragraph">
              <wp:posOffset>1244600</wp:posOffset>
            </wp:positionV>
            <wp:extent cx="5400040" cy="2952115"/>
            <wp:effectExtent l="0" t="0" r="0" b="635"/>
            <wp:wrapTight wrapText="bothSides">
              <wp:wrapPolygon edited="0">
                <wp:start x="0" y="0"/>
                <wp:lineTo x="0" y="21465"/>
                <wp:lineTo x="21488" y="21465"/>
                <wp:lineTo x="2148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565735">
        <w:rPr>
          <w:sz w:val="24"/>
        </w:rPr>
        <w:t>Se o profissional de saúde for um médico este irá visualizar somente o que lhe compete, ou seja, pode ver a lista de doentes das consultas do dia</w:t>
      </w:r>
      <w:r w:rsidR="00AC494C">
        <w:rPr>
          <w:sz w:val="24"/>
        </w:rPr>
        <w:t xml:space="preserve">, </w:t>
      </w:r>
      <w:r w:rsidR="00565735">
        <w:rPr>
          <w:sz w:val="24"/>
        </w:rPr>
        <w:t>pode</w:t>
      </w:r>
      <w:r>
        <w:rPr>
          <w:sz w:val="24"/>
        </w:rPr>
        <w:t xml:space="preserve"> ver os medicamentos que o doente toma e fazer o diagnóstico</w:t>
      </w:r>
      <w:r w:rsidR="00565735">
        <w:rPr>
          <w:sz w:val="24"/>
        </w:rPr>
        <w:t>, como irá ser demonstrado</w:t>
      </w:r>
      <w:r w:rsidR="009D2B3D" w:rsidRPr="00E86F40">
        <w:rPr>
          <w:sz w:val="24"/>
        </w:rPr>
        <w:t>.</w:t>
      </w:r>
    </w:p>
    <w:p w:rsidR="00180A3F" w:rsidRPr="00180A3F" w:rsidRDefault="00180A3F" w:rsidP="00180A3F">
      <w:pPr>
        <w:spacing w:line="360" w:lineRule="auto"/>
        <w:ind w:firstLine="709"/>
        <w:jc w:val="both"/>
        <w:rPr>
          <w:noProof/>
        </w:rPr>
      </w:pPr>
      <w:r>
        <w:rPr>
          <w:noProof/>
        </w:rPr>
        <w:lastRenderedPageBreak/>
        <w:drawing>
          <wp:anchor distT="0" distB="0" distL="114300" distR="114300" simplePos="0" relativeHeight="252077056" behindDoc="1" locked="0" layoutInCell="1" allowOverlap="1" wp14:anchorId="4253AC6A">
            <wp:simplePos x="0" y="0"/>
            <wp:positionH relativeFrom="margin">
              <wp:align>right</wp:align>
            </wp:positionH>
            <wp:positionV relativeFrom="paragraph">
              <wp:posOffset>567055</wp:posOffset>
            </wp:positionV>
            <wp:extent cx="5372100" cy="3858895"/>
            <wp:effectExtent l="0" t="0" r="0" b="8255"/>
            <wp:wrapTight wrapText="bothSides">
              <wp:wrapPolygon edited="0">
                <wp:start x="0" y="0"/>
                <wp:lineTo x="0" y="21540"/>
                <wp:lineTo x="21523" y="21540"/>
                <wp:lineTo x="2152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29"/>
                    <a:stretch/>
                  </pic:blipFill>
                  <pic:spPr bwMode="auto">
                    <a:xfrm>
                      <a:off x="0" y="0"/>
                      <a:ext cx="5372100" cy="385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32140">
        <w:rPr>
          <w:sz w:val="24"/>
        </w:rPr>
        <w:t>Ao selecionar o doente pode então ver a medicação que o doente toma e pode descrever o diagnóstico prescrito</w:t>
      </w:r>
      <w:r w:rsidR="009D2B3D">
        <w:rPr>
          <w:sz w:val="24"/>
        </w:rPr>
        <w:t>, como irá ser demonstrado</w:t>
      </w:r>
      <w:r w:rsidR="009D2B3D" w:rsidRPr="00E86F40">
        <w:rPr>
          <w:sz w:val="24"/>
        </w:rPr>
        <w:t>.</w:t>
      </w:r>
      <w:r w:rsidRPr="00180A3F">
        <w:rPr>
          <w:noProof/>
        </w:rPr>
        <w:t xml:space="preserve"> </w:t>
      </w:r>
    </w:p>
    <w:p w:rsidR="006419ED" w:rsidRDefault="00732140" w:rsidP="009539DE">
      <w:pPr>
        <w:spacing w:line="360" w:lineRule="auto"/>
        <w:ind w:firstLine="709"/>
        <w:jc w:val="both"/>
        <w:rPr>
          <w:sz w:val="24"/>
        </w:rPr>
      </w:pPr>
      <w:r>
        <w:rPr>
          <w:noProof/>
        </w:rPr>
        <w:drawing>
          <wp:anchor distT="0" distB="0" distL="114300" distR="114300" simplePos="0" relativeHeight="252075008" behindDoc="1" locked="0" layoutInCell="1" allowOverlap="1" wp14:anchorId="02023169">
            <wp:simplePos x="0" y="0"/>
            <wp:positionH relativeFrom="margin">
              <wp:align>right</wp:align>
            </wp:positionH>
            <wp:positionV relativeFrom="paragraph">
              <wp:posOffset>4438650</wp:posOffset>
            </wp:positionV>
            <wp:extent cx="5400040" cy="3781425"/>
            <wp:effectExtent l="0" t="0" r="0" b="9525"/>
            <wp:wrapTight wrapText="bothSides">
              <wp:wrapPolygon edited="0">
                <wp:start x="0" y="0"/>
                <wp:lineTo x="0" y="21546"/>
                <wp:lineTo x="21488" y="21546"/>
                <wp:lineTo x="2148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2185"/>
                    <a:stretch/>
                  </pic:blipFill>
                  <pic:spPr bwMode="auto">
                    <a:xfrm>
                      <a:off x="0" y="0"/>
                      <a:ext cx="5400040" cy="3781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 xml:space="preserve">Se quiser receitar medicação </w:t>
      </w:r>
      <w:r w:rsidR="009D2B3D">
        <w:rPr>
          <w:sz w:val="24"/>
        </w:rPr>
        <w:t xml:space="preserve">pode pesquisá-la na página oficial do </w:t>
      </w:r>
      <w:proofErr w:type="spellStart"/>
      <w:r w:rsidR="009D2B3D">
        <w:rPr>
          <w:sz w:val="24"/>
        </w:rPr>
        <w:t>infarmed</w:t>
      </w:r>
      <w:proofErr w:type="spellEnd"/>
      <w:r w:rsidR="009D2B3D">
        <w:rPr>
          <w:sz w:val="24"/>
        </w:rPr>
        <w:t xml:space="preserve"> e proceder à prescrição da receita, como irá ser demonstrado</w:t>
      </w:r>
      <w:r w:rsidR="009D2B3D" w:rsidRPr="00E86F40">
        <w:rPr>
          <w:sz w:val="24"/>
        </w:rPr>
        <w:t>.</w:t>
      </w:r>
    </w:p>
    <w:p w:rsidR="00251691" w:rsidRPr="00251691" w:rsidRDefault="00251691" w:rsidP="009539DE">
      <w:pPr>
        <w:spacing w:line="360" w:lineRule="auto"/>
        <w:ind w:firstLine="709"/>
        <w:jc w:val="both"/>
        <w:rPr>
          <w:sz w:val="14"/>
        </w:rPr>
      </w:pPr>
      <w:r w:rsidRPr="00251691">
        <w:rPr>
          <w:noProof/>
          <w:sz w:val="12"/>
        </w:rPr>
        <w:lastRenderedPageBreak/>
        <w:drawing>
          <wp:anchor distT="0" distB="0" distL="114300" distR="114300" simplePos="0" relativeHeight="252076032" behindDoc="1" locked="0" layoutInCell="1" allowOverlap="1" wp14:anchorId="5566B6CE">
            <wp:simplePos x="0" y="0"/>
            <wp:positionH relativeFrom="margin">
              <wp:align>right</wp:align>
            </wp:positionH>
            <wp:positionV relativeFrom="paragraph">
              <wp:posOffset>0</wp:posOffset>
            </wp:positionV>
            <wp:extent cx="5353050" cy="2514600"/>
            <wp:effectExtent l="0" t="0" r="0" b="0"/>
            <wp:wrapTight wrapText="bothSides">
              <wp:wrapPolygon edited="0">
                <wp:start x="0" y="0"/>
                <wp:lineTo x="0" y="21436"/>
                <wp:lineTo x="21523" y="21436"/>
                <wp:lineTo x="21523"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1922" r="870" b="5250"/>
                    <a:stretch/>
                  </pic:blipFill>
                  <pic:spPr bwMode="auto">
                    <a:xfrm>
                      <a:off x="0" y="0"/>
                      <a:ext cx="5353050" cy="2514600"/>
                    </a:xfrm>
                    <a:prstGeom prst="rect">
                      <a:avLst/>
                    </a:prstGeom>
                    <a:ln>
                      <a:noFill/>
                    </a:ln>
                    <a:extLst>
                      <a:ext uri="{53640926-AAD7-44D8-BBD7-CCE9431645EC}">
                        <a14:shadowObscured xmlns:a14="http://schemas.microsoft.com/office/drawing/2010/main"/>
                      </a:ext>
                    </a:extLst>
                  </pic:spPr>
                </pic:pic>
              </a:graphicData>
            </a:graphic>
          </wp:anchor>
        </w:drawing>
      </w:r>
    </w:p>
    <w:p w:rsidR="006419ED" w:rsidRDefault="00251691" w:rsidP="009539DE">
      <w:pPr>
        <w:spacing w:line="360" w:lineRule="auto"/>
        <w:ind w:firstLine="709"/>
        <w:jc w:val="both"/>
        <w:rPr>
          <w:sz w:val="24"/>
        </w:rPr>
      </w:pPr>
      <w:r>
        <w:rPr>
          <w:sz w:val="24"/>
        </w:rPr>
        <w:t>Se o profissional de saúde for um enfermeiro este irá visualizar somente o que lhe compete, ou seja, pode ver a lista de doentes das consultas para tratamento do dia</w:t>
      </w:r>
      <w:r w:rsidR="00C62864">
        <w:rPr>
          <w:sz w:val="24"/>
        </w:rPr>
        <w:t xml:space="preserve"> e</w:t>
      </w:r>
      <w:r>
        <w:rPr>
          <w:sz w:val="24"/>
        </w:rPr>
        <w:t xml:space="preserve"> pode ver </w:t>
      </w:r>
      <w:r w:rsidR="00180A3F">
        <w:rPr>
          <w:sz w:val="24"/>
        </w:rPr>
        <w:t>os tratamentos</w:t>
      </w:r>
      <w:r>
        <w:rPr>
          <w:sz w:val="24"/>
        </w:rPr>
        <w:t xml:space="preserve"> que tem </w:t>
      </w:r>
      <w:r w:rsidR="00766DA0">
        <w:rPr>
          <w:sz w:val="24"/>
        </w:rPr>
        <w:t>de</w:t>
      </w:r>
      <w:r>
        <w:rPr>
          <w:sz w:val="24"/>
        </w:rPr>
        <w:t xml:space="preserve"> administrar ao doente.</w:t>
      </w:r>
    </w:p>
    <w:p w:rsidR="001C4E4A" w:rsidRPr="00732140" w:rsidRDefault="006419ED" w:rsidP="00732140">
      <w:pPr>
        <w:spacing w:line="276" w:lineRule="auto"/>
        <w:rPr>
          <w:sz w:val="24"/>
        </w:rPr>
      </w:pPr>
      <w:r>
        <w:rPr>
          <w:sz w:val="24"/>
        </w:rPr>
        <w:br w:type="page"/>
      </w:r>
    </w:p>
    <w:p w:rsidR="00B7039D" w:rsidRDefault="00B96EBD" w:rsidP="000D61B5">
      <w:pPr>
        <w:pStyle w:val="Ttulo1"/>
      </w:pPr>
      <w:bookmarkStart w:id="15" w:name="_Toc516069040"/>
      <w:r>
        <w:lastRenderedPageBreak/>
        <w:t>Modelo Entidade-Relação</w:t>
      </w:r>
      <w:bookmarkEnd w:id="15"/>
    </w:p>
    <w:p w:rsidR="00AA5020" w:rsidRDefault="00AA5020" w:rsidP="00AA5020"/>
    <w:p w:rsidR="00AA5020" w:rsidRDefault="00AA5020" w:rsidP="00AA5020">
      <w:pPr>
        <w:spacing w:line="360" w:lineRule="auto"/>
        <w:ind w:firstLine="709"/>
        <w:jc w:val="both"/>
        <w:rPr>
          <w:rFonts w:ascii="Arial" w:hAnsi="Arial" w:cs="Arial"/>
          <w:sz w:val="24"/>
        </w:rPr>
      </w:pPr>
      <w:r w:rsidRPr="003349A5">
        <w:rPr>
          <w:rFonts w:ascii="Arial" w:hAnsi="Arial" w:cs="Arial"/>
          <w:sz w:val="24"/>
        </w:rPr>
        <w:t>Para a nossa clínica, clínica FAM,</w:t>
      </w:r>
      <w:r>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p>
    <w:p w:rsidR="00AA5020" w:rsidRPr="00AA5020" w:rsidRDefault="000F5188" w:rsidP="00AA5020">
      <w:r>
        <w:rPr>
          <w:noProof/>
        </w:rPr>
        <mc:AlternateContent>
          <mc:Choice Requires="wps">
            <w:drawing>
              <wp:anchor distT="0" distB="0" distL="114300" distR="114300" simplePos="0" relativeHeight="252066816" behindDoc="1" locked="0" layoutInCell="1" allowOverlap="1" wp14:anchorId="0A68B4C3" wp14:editId="6DEB4CB7">
                <wp:simplePos x="0" y="0"/>
                <wp:positionH relativeFrom="margin">
                  <wp:align>center</wp:align>
                </wp:positionH>
                <wp:positionV relativeFrom="paragraph">
                  <wp:posOffset>4612005</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E86F40" w:rsidRDefault="00E86F40" w:rsidP="000F518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8B4C3" id="Caixa de texto 41" o:spid="_x0000_s1046" type="#_x0000_t202" style="position:absolute;margin-left:0;margin-top:363.15pt;width:511.35pt;height:.05pt;z-index:-25124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" stroked="f">
                <v:textbox style="mso-fit-shape-to-text:t" inset="0,0,0,0">
                  <w:txbxContent>
                    <w:p w:rsidR="00E86F40" w:rsidRDefault="00E86F40" w:rsidP="000F5188">
                      <w:pPr>
                        <w:pStyle w:val="Legenda"/>
                        <w:jc w:val="center"/>
                        <w:rPr>
                          <w:noProof/>
                        </w:rPr>
                      </w:pPr>
                      <w:r>
                        <w:t>FIGURA 15-Modelo entidade-relação</w:t>
                      </w:r>
                    </w:p>
                  </w:txbxContent>
                </v:textbox>
                <w10:wrap type="tight" anchorx="margin"/>
              </v:shape>
            </w:pict>
          </mc:Fallback>
        </mc:AlternateContent>
      </w:r>
      <w:r>
        <w:rPr>
          <w:noProof/>
        </w:rPr>
        <w:drawing>
          <wp:anchor distT="0" distB="0" distL="114300" distR="114300" simplePos="0" relativeHeight="252057600" behindDoc="1" locked="0" layoutInCell="1" allowOverlap="1" wp14:anchorId="1C9BC360">
            <wp:simplePos x="0" y="0"/>
            <wp:positionH relativeFrom="margin">
              <wp:align>center</wp:align>
            </wp:positionH>
            <wp:positionV relativeFrom="paragraph">
              <wp:posOffset>240030</wp:posOffset>
            </wp:positionV>
            <wp:extent cx="6494145" cy="4257675"/>
            <wp:effectExtent l="0" t="0" r="1905" b="9525"/>
            <wp:wrapTight wrapText="bothSides">
              <wp:wrapPolygon edited="0">
                <wp:start x="0" y="0"/>
                <wp:lineTo x="0" y="21552"/>
                <wp:lineTo x="21543" y="21552"/>
                <wp:lineTo x="21543"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937" r="7049"/>
                    <a:stretch/>
                  </pic:blipFill>
                  <pic:spPr bwMode="auto">
                    <a:xfrm>
                      <a:off x="0" y="0"/>
                      <a:ext cx="6494145"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4D9" w:rsidRPr="00B7039D" w:rsidRDefault="001D74D9" w:rsidP="00E03ECF">
      <w:pPr>
        <w:spacing w:line="360" w:lineRule="auto"/>
        <w:ind w:firstLine="709"/>
        <w:jc w:val="both"/>
        <w:rPr>
          <w:rFonts w:ascii="Times New Roman" w:hAnsi="Times New Roman" w:cs="Times New Roman"/>
          <w:b/>
          <w:i/>
          <w:sz w:val="32"/>
        </w:rPr>
      </w:pPr>
      <w:r w:rsidRPr="00B7039D">
        <w:rPr>
          <w:rFonts w:ascii="Times New Roman" w:hAnsi="Times New Roman" w:cs="Times New Roman"/>
          <w:b/>
          <w:i/>
          <w:sz w:val="32"/>
        </w:rPr>
        <w:br w:type="page"/>
      </w:r>
    </w:p>
    <w:p w:rsidR="006419ED" w:rsidRDefault="006419ED" w:rsidP="006419ED">
      <w:pPr>
        <w:pStyle w:val="Subttulo"/>
      </w:pPr>
      <w:r>
        <w:lastRenderedPageBreak/>
        <w:t>querys</w:t>
      </w:r>
    </w:p>
    <w:p w:rsidR="006419ED" w:rsidRDefault="006419ED">
      <w:pPr>
        <w:spacing w:line="276" w:lineRule="auto"/>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6" w:name="_Toc516069041"/>
      <w:r>
        <w:t>Conclusão</w:t>
      </w:r>
      <w:bookmarkEnd w:id="16"/>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7" w:name="_Toc516069042"/>
      <w:r w:rsidRPr="007A0536">
        <w:lastRenderedPageBreak/>
        <w:t>Bibliografia</w:t>
      </w:r>
      <w:bookmarkEnd w:id="17"/>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44"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45"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46"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47"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48"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9"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0"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1"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52"/>
      <w:footerReference w:type="default" r:id="rId53"/>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623" w:rsidRDefault="00A24623">
      <w:pPr>
        <w:spacing w:after="0" w:line="240" w:lineRule="auto"/>
      </w:pPr>
      <w:r>
        <w:separator/>
      </w:r>
    </w:p>
  </w:endnote>
  <w:endnote w:type="continuationSeparator" w:id="0">
    <w:p w:rsidR="00A24623" w:rsidRDefault="00A24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F40" w:rsidRDefault="00E86F40">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6F40" w:rsidRPr="00127573"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E86F40"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E86F40" w:rsidRPr="0011581D" w:rsidRDefault="00E86F40"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E86F40" w:rsidRPr="0011581D" w:rsidRDefault="00E86F40" w:rsidP="0011581D"/>
                        <w:p w:rsidR="00E86F40" w:rsidRPr="00127573" w:rsidRDefault="00E86F40" w:rsidP="00B55B1F">
                          <w:pPr>
                            <w:pStyle w:val="Rodap"/>
                            <w:jc w:val="right"/>
                            <w:rPr>
                              <w:rFonts w:ascii="Times New Roman" w:hAnsi="Times New Roman" w:cs="Times New Roman"/>
                            </w:rPr>
                          </w:pPr>
                        </w:p>
                        <w:p w:rsidR="00E86F40" w:rsidRDefault="00E86F40"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E86F40" w:rsidRPr="00127573"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E86F40"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E86F40" w:rsidRPr="0011581D" w:rsidRDefault="00E86F40"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E86F40" w:rsidRPr="0011581D" w:rsidRDefault="00E86F40" w:rsidP="0011581D"/>
                  <w:p w:rsidR="00E86F40" w:rsidRPr="00127573" w:rsidRDefault="00E86F40" w:rsidP="00B55B1F">
                    <w:pPr>
                      <w:pStyle w:val="Rodap"/>
                      <w:jc w:val="right"/>
                      <w:rPr>
                        <w:rFonts w:ascii="Times New Roman" w:hAnsi="Times New Roman" w:cs="Times New Roman"/>
                      </w:rPr>
                    </w:pPr>
                  </w:p>
                  <w:p w:rsidR="00E86F40" w:rsidRDefault="00E86F40"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E86F40" w:rsidRDefault="00E86F40"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E86F40" w:rsidRDefault="00E86F40"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623" w:rsidRDefault="00A24623">
      <w:pPr>
        <w:spacing w:after="0" w:line="240" w:lineRule="auto"/>
      </w:pPr>
      <w:r>
        <w:separator/>
      </w:r>
    </w:p>
  </w:footnote>
  <w:footnote w:type="continuationSeparator" w:id="0">
    <w:p w:rsidR="00A24623" w:rsidRDefault="00A246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F40" w:rsidRDefault="00E86F40"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E86F40" w:rsidRDefault="00E86F40"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E86F40" w:rsidRDefault="00E86F40"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E86F40" w:rsidRDefault="00E86F40"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F24CF2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0A3F"/>
    <w:rsid w:val="001878B4"/>
    <w:rsid w:val="00193DEE"/>
    <w:rsid w:val="001946B4"/>
    <w:rsid w:val="0019749F"/>
    <w:rsid w:val="001A26BE"/>
    <w:rsid w:val="001A271E"/>
    <w:rsid w:val="001A2DA1"/>
    <w:rsid w:val="001B2035"/>
    <w:rsid w:val="001B238D"/>
    <w:rsid w:val="001B36F8"/>
    <w:rsid w:val="001B44CC"/>
    <w:rsid w:val="001B45DD"/>
    <w:rsid w:val="001B54A7"/>
    <w:rsid w:val="001C029E"/>
    <w:rsid w:val="001C445E"/>
    <w:rsid w:val="001C4E4A"/>
    <w:rsid w:val="001C67DA"/>
    <w:rsid w:val="001D0965"/>
    <w:rsid w:val="001D1A72"/>
    <w:rsid w:val="001D5629"/>
    <w:rsid w:val="001D6910"/>
    <w:rsid w:val="001D74D9"/>
    <w:rsid w:val="001F7B21"/>
    <w:rsid w:val="0021044B"/>
    <w:rsid w:val="00214078"/>
    <w:rsid w:val="00216275"/>
    <w:rsid w:val="00216487"/>
    <w:rsid w:val="0021727A"/>
    <w:rsid w:val="00222B52"/>
    <w:rsid w:val="00227C83"/>
    <w:rsid w:val="00233A0E"/>
    <w:rsid w:val="00233BEB"/>
    <w:rsid w:val="00237122"/>
    <w:rsid w:val="00240AFA"/>
    <w:rsid w:val="00241EFA"/>
    <w:rsid w:val="002470F5"/>
    <w:rsid w:val="00251691"/>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160D"/>
    <w:rsid w:val="00372049"/>
    <w:rsid w:val="003721DD"/>
    <w:rsid w:val="00372B0E"/>
    <w:rsid w:val="003753F3"/>
    <w:rsid w:val="0037664F"/>
    <w:rsid w:val="0038006D"/>
    <w:rsid w:val="00381120"/>
    <w:rsid w:val="00385F01"/>
    <w:rsid w:val="00397C31"/>
    <w:rsid w:val="003A0224"/>
    <w:rsid w:val="003A3769"/>
    <w:rsid w:val="003B0138"/>
    <w:rsid w:val="003B211E"/>
    <w:rsid w:val="003B2CB3"/>
    <w:rsid w:val="003B6625"/>
    <w:rsid w:val="003B6DEF"/>
    <w:rsid w:val="003C323B"/>
    <w:rsid w:val="003C69C8"/>
    <w:rsid w:val="003C7D10"/>
    <w:rsid w:val="003D69BA"/>
    <w:rsid w:val="003E555B"/>
    <w:rsid w:val="003E72B9"/>
    <w:rsid w:val="003F14C4"/>
    <w:rsid w:val="003F2D10"/>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4F3"/>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4976"/>
    <w:rsid w:val="0055516C"/>
    <w:rsid w:val="00557F38"/>
    <w:rsid w:val="00564810"/>
    <w:rsid w:val="00564F37"/>
    <w:rsid w:val="00565735"/>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9ED"/>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711B"/>
    <w:rsid w:val="00717F3C"/>
    <w:rsid w:val="0072308D"/>
    <w:rsid w:val="0072396C"/>
    <w:rsid w:val="00727071"/>
    <w:rsid w:val="00727BA2"/>
    <w:rsid w:val="00732140"/>
    <w:rsid w:val="00734245"/>
    <w:rsid w:val="0074076D"/>
    <w:rsid w:val="00741AE6"/>
    <w:rsid w:val="00752C26"/>
    <w:rsid w:val="007530AB"/>
    <w:rsid w:val="007531D5"/>
    <w:rsid w:val="00760E4C"/>
    <w:rsid w:val="00761336"/>
    <w:rsid w:val="0076346B"/>
    <w:rsid w:val="00763500"/>
    <w:rsid w:val="007655FA"/>
    <w:rsid w:val="00766DA0"/>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37121"/>
    <w:rsid w:val="00944BB8"/>
    <w:rsid w:val="009539DE"/>
    <w:rsid w:val="009616D1"/>
    <w:rsid w:val="00962DC1"/>
    <w:rsid w:val="009647D3"/>
    <w:rsid w:val="009654C0"/>
    <w:rsid w:val="00971FAC"/>
    <w:rsid w:val="00974B4E"/>
    <w:rsid w:val="00980F7A"/>
    <w:rsid w:val="00985DBE"/>
    <w:rsid w:val="00986694"/>
    <w:rsid w:val="009907DD"/>
    <w:rsid w:val="00990EFC"/>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D2B3D"/>
    <w:rsid w:val="009E0683"/>
    <w:rsid w:val="009E480F"/>
    <w:rsid w:val="009E6F05"/>
    <w:rsid w:val="009F167F"/>
    <w:rsid w:val="009F3223"/>
    <w:rsid w:val="009F451B"/>
    <w:rsid w:val="00A02E3B"/>
    <w:rsid w:val="00A03838"/>
    <w:rsid w:val="00A050E6"/>
    <w:rsid w:val="00A13088"/>
    <w:rsid w:val="00A1559A"/>
    <w:rsid w:val="00A15E15"/>
    <w:rsid w:val="00A16FB6"/>
    <w:rsid w:val="00A22A3B"/>
    <w:rsid w:val="00A24623"/>
    <w:rsid w:val="00A24B1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567"/>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94C"/>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4C5B"/>
    <w:rsid w:val="00B0636B"/>
    <w:rsid w:val="00B0787D"/>
    <w:rsid w:val="00B106A4"/>
    <w:rsid w:val="00B13F04"/>
    <w:rsid w:val="00B14943"/>
    <w:rsid w:val="00B16AD9"/>
    <w:rsid w:val="00B24A2B"/>
    <w:rsid w:val="00B31A36"/>
    <w:rsid w:val="00B34D0B"/>
    <w:rsid w:val="00B375E4"/>
    <w:rsid w:val="00B4728D"/>
    <w:rsid w:val="00B510C7"/>
    <w:rsid w:val="00B55B1F"/>
    <w:rsid w:val="00B57B75"/>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2864"/>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6F40"/>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62F56"/>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sns.gov.pt/sns/reforma-do-sns/cuidados-de-saude-hospitalares-2/coordenacao-nacional-para-a-reforma-cuidados-de-saude-hospitalares/missao-visao-objectivos-estrategia/" TargetMode="External"/><Relationship Id="rId50" Type="http://schemas.openxmlformats.org/officeDocument/2006/relationships/hyperlink" Target="http://ambrasaude.com.br/dicom-entenda-o-desafio-da-padronizacao-de-imagens-medicas/" TargetMode="External"/><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t.wikipedia.org/wiki/Sistema_de_Sa&#250;d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omsul.pt/tabid/98/Default.aspx"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t.wikipedia.org/wiki/Diagrama_de_sequ&#234;ncia"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pt.wikipedia.org/wiki/Sistema_de_informa&#231;&#227;o_em_sa&#250;de"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t.wikipedia.org/wiki/Diagrama_de_caso_de_uso"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pt.wikipedia.org/wiki/Diagrama_de_classes" TargetMode="Externa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13B9B"/>
    <w:rsid w:val="00734D87"/>
    <w:rsid w:val="007449AA"/>
    <w:rsid w:val="00765AE6"/>
    <w:rsid w:val="008527DB"/>
    <w:rsid w:val="008C4DEE"/>
    <w:rsid w:val="00904B07"/>
    <w:rsid w:val="009A41EF"/>
    <w:rsid w:val="009D5BEB"/>
    <w:rsid w:val="00B86D60"/>
    <w:rsid w:val="00BF73C3"/>
    <w:rsid w:val="00C47D0A"/>
    <w:rsid w:val="00C65730"/>
    <w:rsid w:val="00C84123"/>
    <w:rsid w:val="00CD2A4F"/>
    <w:rsid w:val="00CE233F"/>
    <w:rsid w:val="00D47223"/>
    <w:rsid w:val="00D63207"/>
    <w:rsid w:val="00D71784"/>
    <w:rsid w:val="00DA4128"/>
    <w:rsid w:val="00DB1F30"/>
    <w:rsid w:val="00DC38C8"/>
    <w:rsid w:val="00E3377E"/>
    <w:rsid w:val="00E80A2F"/>
    <w:rsid w:val="00EC6D40"/>
    <w:rsid w:val="00F6389E"/>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61E3F2C3-966E-4FC9-897A-43FD973E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843</TotalTime>
  <Pages>39</Pages>
  <Words>5920</Words>
  <Characters>31972</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89</cp:revision>
  <cp:lastPrinted>2018-01-14T20:49:00Z</cp:lastPrinted>
  <dcterms:created xsi:type="dcterms:W3CDTF">2018-05-22T14:55:00Z</dcterms:created>
  <dcterms:modified xsi:type="dcterms:W3CDTF">2018-06-06T19:49:00Z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